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F3F" w:rsidRPr="00A50F3F" w:rsidRDefault="00A50F3F" w:rsidP="00A50F3F">
      <w:pPr>
        <w:widowControl w:val="0"/>
        <w:overflowPunct/>
        <w:textAlignment w:val="auto"/>
        <w:rPr>
          <w:rFonts w:cs="Arial"/>
          <w:sz w:val="20"/>
          <w:lang w:val="en-AU" w:eastAsia="zh-CN"/>
        </w:rPr>
      </w:pP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 w:val="24"/>
          <w:szCs w:val="24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請與我提供的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RESTful API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進行整合（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 xml:space="preserve">swift or </w:t>
      </w:r>
      <w:proofErr w:type="spellStart"/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Obj</w:t>
      </w:r>
      <w:proofErr w:type="spellEnd"/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-C, both fine)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，並實作以下功能：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登入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登出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取得會員列表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新增會員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Hamburger Menu (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將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2,3,4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功能放入此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menu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）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此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RESTful API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總共有三隻，分別為：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login to get TOKEN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get member list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create a member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第一隻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Login API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，帳號密碼記載在附件中的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document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，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而此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API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會回傳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token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回來，請將此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token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保存在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client side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，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並且在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 xml:space="preserve">request 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第二隻以及第三隻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API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時，必須將此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token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放置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header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中，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header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名稱為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Authorization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。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</w:pPr>
    </w:p>
    <w:p w:rsid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00"/>
          <w:szCs w:val="22"/>
          <w:shd w:val="clear" w:color="auto" w:fill="FFFFFF"/>
          <w:lang w:val="en-AU" w:eastAsia="zh-CN"/>
        </w:rPr>
      </w:pP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注意：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token 1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小時會自動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expired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，請考慮如何讓玩家無感覺下，自動</w:t>
      </w:r>
      <w:r w:rsidRPr="00A50F3F">
        <w:rPr>
          <w:rFonts w:ascii="Calibri" w:hAnsi="Calibri" w:cs="Calibri"/>
          <w:color w:val="0000FF"/>
          <w:szCs w:val="22"/>
          <w:shd w:val="clear" w:color="auto" w:fill="FFFFFF"/>
          <w:lang w:val="en-AU" w:eastAsia="zh-CN"/>
        </w:rPr>
        <w:t>extend token</w:t>
      </w:r>
      <w:r w:rsidRPr="00A50F3F">
        <w:rPr>
          <w:rFonts w:ascii="PMingLiU" w:eastAsia="PMingLiU" w:hAnsi="PMingLiU" w:cs="PMingLiU" w:hint="eastAsia"/>
          <w:color w:val="0000FF"/>
          <w:szCs w:val="22"/>
          <w:shd w:val="clear" w:color="auto" w:fill="FFFFFF"/>
          <w:lang w:val="en-AU" w:eastAsia="zh-CN"/>
        </w:rPr>
        <w:t>。</w:t>
      </w:r>
      <w:r w:rsidRPr="00A50F3F">
        <w:rPr>
          <w:rFonts w:ascii="Calibri" w:hAnsi="Calibri" w:cs="Calibri"/>
          <w:color w:val="000000"/>
          <w:szCs w:val="22"/>
          <w:shd w:val="clear" w:color="auto" w:fill="FFFFFF"/>
          <w:lang w:val="en-AU" w:eastAsia="zh-CN"/>
        </w:rPr>
        <w:t>​</w:t>
      </w:r>
    </w:p>
    <w:p w:rsidR="00A50F3F" w:rsidRPr="00A50F3F" w:rsidRDefault="00A50F3F" w:rsidP="00A50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overflowPunct/>
        <w:textAlignment w:val="auto"/>
        <w:rPr>
          <w:rFonts w:ascii="Calibri" w:hAnsi="Calibri" w:cs="Calibri"/>
          <w:color w:val="000000"/>
          <w:szCs w:val="22"/>
          <w:shd w:val="clear" w:color="auto" w:fill="FFFFFF"/>
          <w:lang w:val="en-AU" w:eastAsia="zh-CN"/>
        </w:rPr>
      </w:pPr>
      <w:bookmarkStart w:id="0" w:name="_GoBack"/>
      <w:bookmarkEnd w:id="0"/>
    </w:p>
    <w:sectPr w:rsidR="00A50F3F" w:rsidRPr="00A50F3F" w:rsidSect="00A50F3F">
      <w:pgSz w:w="11909" w:h="16834"/>
      <w:pgMar w:top="533" w:right="1066" w:bottom="1440" w:left="1800" w:header="59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0F3F" w:rsidRDefault="00A50F3F" w:rsidP="00A50F3F">
      <w:r>
        <w:separator/>
      </w:r>
    </w:p>
  </w:endnote>
  <w:endnote w:type="continuationSeparator" w:id="0">
    <w:p w:rsidR="00A50F3F" w:rsidRDefault="00A50F3F" w:rsidP="00A50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0F3F" w:rsidRDefault="00A50F3F" w:rsidP="00A50F3F">
      <w:r>
        <w:separator/>
      </w:r>
    </w:p>
  </w:footnote>
  <w:footnote w:type="continuationSeparator" w:id="0">
    <w:p w:rsidR="00A50F3F" w:rsidRDefault="00A50F3F" w:rsidP="00A50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48A"/>
    <w:rsid w:val="002A17D9"/>
    <w:rsid w:val="00A50F3F"/>
    <w:rsid w:val="00F5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b/>
      <w:lang w:eastAsia="en-US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customStyle="1" w:styleId="BODY">
    <w:name w:val="BODY"/>
    <w:basedOn w:val="Normal"/>
    <w:uiPriority w:val="99"/>
    <w:rsid w:val="00A50F3F"/>
    <w:pPr>
      <w:widowControl w:val="0"/>
      <w:overflowPunct/>
      <w:textAlignment w:val="auto"/>
    </w:pPr>
    <w:rPr>
      <w:rFonts w:cs="Arial"/>
      <w:sz w:val="24"/>
      <w:szCs w:val="24"/>
      <w:lang w:val="en-AU" w:eastAsia="zh-CN"/>
    </w:rPr>
  </w:style>
  <w:style w:type="table" w:styleId="TableGrid">
    <w:name w:val="Table Grid"/>
    <w:basedOn w:val="TableNormal"/>
    <w:rsid w:val="00A50F3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b/>
      <w:lang w:eastAsia="en-US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customStyle="1" w:styleId="BODY">
    <w:name w:val="BODY"/>
    <w:basedOn w:val="Normal"/>
    <w:uiPriority w:val="99"/>
    <w:rsid w:val="00A50F3F"/>
    <w:pPr>
      <w:widowControl w:val="0"/>
      <w:overflowPunct/>
      <w:textAlignment w:val="auto"/>
    </w:pPr>
    <w:rPr>
      <w:rFonts w:cs="Arial"/>
      <w:sz w:val="24"/>
      <w:szCs w:val="24"/>
      <w:lang w:val="en-AU" w:eastAsia="zh-CN"/>
    </w:rPr>
  </w:style>
  <w:style w:type="table" w:styleId="TableGrid">
    <w:name w:val="Table Grid"/>
    <w:basedOn w:val="TableNormal"/>
    <w:rsid w:val="00A50F3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5094DA9F.dotm</Template>
  <TotalTime>0</TotalTime>
  <Pages>1</Pages>
  <Words>176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Microdec Plc</Company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Microdec</dc:creator>
  <cp:lastModifiedBy>LinRu</cp:lastModifiedBy>
  <cp:revision>2</cp:revision>
  <dcterms:created xsi:type="dcterms:W3CDTF">2017-02-02T08:12:00Z</dcterms:created>
  <dcterms:modified xsi:type="dcterms:W3CDTF">2017-02-02T08:12:00Z</dcterms:modified>
</cp:coreProperties>
</file>